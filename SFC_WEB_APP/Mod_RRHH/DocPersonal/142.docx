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F2570D" w:rsidP="00F2570D">
            <w:pPr>
              <w:pStyle w:val="Puesto"/>
            </w:pPr>
            <w:r>
              <w:t>Flor De Maria</w:t>
            </w:r>
            <w:r w:rsidR="003D1B71" w:rsidRPr="00665F95">
              <w:rPr>
                <w:lang w:bidi="es-ES"/>
              </w:rPr>
              <w:br/>
            </w:r>
            <w:r>
              <w:t>Ramos Gonzales</w:t>
            </w:r>
          </w:p>
        </w:tc>
        <w:bookmarkStart w:id="0" w:name="_GoBack"/>
        <w:bookmarkEnd w:id="0"/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 w:rsidP="00255150">
            <w:pPr>
              <w:pStyle w:val="Textoindependiente"/>
              <w:kinsoku w:val="0"/>
              <w:overflowPunct w:val="0"/>
              <w:spacing w:after="24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255150">
            <w:pPr>
              <w:pStyle w:val="Textoindependiente"/>
              <w:kinsoku w:val="0"/>
              <w:overflowPunct w:val="0"/>
              <w:spacing w:after="24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255150" w:rsidRDefault="003D1B71" w:rsidP="00255150">
            <w:pPr>
              <w:pStyle w:val="Ttulo2"/>
              <w:spacing w:before="0" w:after="240" w:line="276" w:lineRule="auto"/>
              <w:rPr>
                <w:rFonts w:ascii="Arial" w:hAnsi="Arial" w:cs="Arial"/>
              </w:rPr>
            </w:pPr>
            <w:r w:rsidRPr="00255150">
              <w:rPr>
                <w:rFonts w:ascii="Arial" w:hAnsi="Arial" w:cs="Arial"/>
              </w:rPr>
              <w:t>Experiencia</w:t>
            </w:r>
          </w:p>
          <w:p w:rsidR="003D1B71" w:rsidRPr="00C018E0" w:rsidRDefault="00F2570D" w:rsidP="00255150">
            <w:pPr>
              <w:pStyle w:val="Fechas"/>
              <w:spacing w:after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C018E0">
              <w:rPr>
                <w:rFonts w:ascii="Arial" w:hAnsi="Arial" w:cs="Arial"/>
                <w:sz w:val="24"/>
                <w:szCs w:val="24"/>
              </w:rPr>
              <w:t>04-04-2017</w:t>
            </w:r>
            <w:r w:rsidR="003D1B71" w:rsidRPr="00C018E0">
              <w:rPr>
                <w:rFonts w:ascii="Arial" w:eastAsia="Calibri" w:hAnsi="Arial" w:cs="Arial"/>
                <w:sz w:val="24"/>
                <w:szCs w:val="24"/>
                <w:lang w:bidi="es-ES"/>
              </w:rPr>
              <w:t>-</w:t>
            </w:r>
            <w:r w:rsidR="00D778B9" w:rsidRPr="00C018E0">
              <w:rPr>
                <w:rFonts w:ascii="Arial" w:hAnsi="Arial" w:cs="Arial"/>
                <w:sz w:val="24"/>
                <w:szCs w:val="24"/>
              </w:rPr>
              <w:t>20-08-2017</w:t>
            </w:r>
          </w:p>
          <w:p w:rsidR="003D1B71" w:rsidRPr="00C018E0" w:rsidRDefault="00D778B9" w:rsidP="00255150">
            <w:pPr>
              <w:pStyle w:val="Experiencia"/>
              <w:spacing w:after="240" w:line="276" w:lineRule="auto"/>
              <w:rPr>
                <w:rFonts w:ascii="Arial" w:hAnsi="Arial" w:cs="Arial"/>
                <w:sz w:val="24"/>
              </w:rPr>
            </w:pPr>
            <w:r w:rsidRPr="00C018E0">
              <w:rPr>
                <w:rFonts w:ascii="Arial" w:hAnsi="Arial" w:cs="Arial"/>
                <w:sz w:val="24"/>
              </w:rPr>
              <w:t xml:space="preserve">Área administrativa </w:t>
            </w:r>
            <w:r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 xml:space="preserve">• </w:t>
            </w:r>
            <w:r w:rsidRPr="00C018E0">
              <w:rPr>
                <w:rStyle w:val="Textoennegrita"/>
                <w:rFonts w:ascii="Arial" w:eastAsia="Calibri" w:hAnsi="Arial" w:cs="Arial"/>
                <w:b w:val="0"/>
                <w:color w:val="auto"/>
                <w:sz w:val="24"/>
                <w:lang w:bidi="es-ES"/>
              </w:rPr>
              <w:t xml:space="preserve">práctica profesionales </w:t>
            </w:r>
            <w:r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>•</w:t>
            </w:r>
            <w:r w:rsidRPr="00C018E0">
              <w:rPr>
                <w:rStyle w:val="Textoennegrita"/>
                <w:rFonts w:ascii="Arial" w:eastAsia="Calibri" w:hAnsi="Arial" w:cs="Arial"/>
                <w:b w:val="0"/>
                <w:color w:val="auto"/>
                <w:sz w:val="24"/>
                <w:lang w:bidi="es-ES"/>
              </w:rPr>
              <w:t>santa maría del socorro</w:t>
            </w:r>
          </w:p>
          <w:p w:rsidR="003D1B71" w:rsidRPr="00C018E0" w:rsidRDefault="00D778B9" w:rsidP="00255150">
            <w:pPr>
              <w:pStyle w:val="Fechas"/>
              <w:spacing w:after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C018E0">
              <w:rPr>
                <w:rFonts w:ascii="Arial" w:hAnsi="Arial" w:cs="Arial"/>
                <w:sz w:val="24"/>
                <w:szCs w:val="24"/>
              </w:rPr>
              <w:t>15</w:t>
            </w:r>
            <w:r w:rsidRPr="00C018E0">
              <w:rPr>
                <w:rFonts w:ascii="Arial" w:eastAsia="Calibri" w:hAnsi="Arial" w:cs="Arial"/>
                <w:sz w:val="24"/>
                <w:szCs w:val="24"/>
                <w:lang w:bidi="es-ES"/>
              </w:rPr>
              <w:t>-10-2018</w:t>
            </w:r>
            <w:r w:rsidR="00F2570D" w:rsidRPr="00C018E0">
              <w:rPr>
                <w:rFonts w:ascii="Arial" w:eastAsia="Calibri" w:hAnsi="Arial" w:cs="Arial"/>
                <w:sz w:val="24"/>
                <w:szCs w:val="24"/>
                <w:lang w:bidi="es-ES"/>
              </w:rPr>
              <w:t>-</w:t>
            </w:r>
            <w:r w:rsidRPr="00C018E0">
              <w:rPr>
                <w:rFonts w:ascii="Arial" w:eastAsia="Calibri" w:hAnsi="Arial" w:cs="Arial"/>
                <w:sz w:val="24"/>
                <w:szCs w:val="24"/>
                <w:lang w:bidi="es-ES"/>
              </w:rPr>
              <w:t>20-03-2019</w:t>
            </w:r>
          </w:p>
          <w:p w:rsidR="003D1B71" w:rsidRPr="00C018E0" w:rsidRDefault="00F2570D" w:rsidP="00255150">
            <w:pPr>
              <w:pStyle w:val="Experiencia"/>
              <w:spacing w:after="240" w:line="276" w:lineRule="auto"/>
              <w:rPr>
                <w:rFonts w:ascii="Arial" w:hAnsi="Arial" w:cs="Arial"/>
                <w:sz w:val="24"/>
              </w:rPr>
            </w:pPr>
            <w:r w:rsidRPr="00C018E0">
              <w:rPr>
                <w:rFonts w:ascii="Arial" w:hAnsi="Arial" w:cs="Arial"/>
                <w:sz w:val="24"/>
              </w:rPr>
              <w:t>Control de calidad</w:t>
            </w:r>
            <w:r w:rsidR="00D0373F"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 xml:space="preserve"> </w:t>
            </w:r>
            <w:r w:rsidR="003D1B71"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 xml:space="preserve">• </w:t>
            </w:r>
            <w:r w:rsidRPr="00C018E0">
              <w:rPr>
                <w:rFonts w:ascii="Arial" w:hAnsi="Arial" w:cs="Arial"/>
                <w:sz w:val="24"/>
              </w:rPr>
              <w:t>control de calidad</w:t>
            </w:r>
            <w:r w:rsidR="003D1B71"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 xml:space="preserve"> • </w:t>
            </w:r>
            <w:r w:rsidRPr="00C018E0">
              <w:rPr>
                <w:rFonts w:ascii="Arial" w:hAnsi="Arial" w:cs="Arial"/>
                <w:sz w:val="24"/>
              </w:rPr>
              <w:t>san judas tadeo</w:t>
            </w:r>
          </w:p>
          <w:p w:rsidR="003D1B71" w:rsidRPr="00C018E0" w:rsidRDefault="009B601E" w:rsidP="00255150">
            <w:pPr>
              <w:pStyle w:val="Fechas"/>
              <w:spacing w:after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C018E0">
              <w:rPr>
                <w:rFonts w:ascii="Arial" w:hAnsi="Arial" w:cs="Arial"/>
                <w:sz w:val="24"/>
                <w:szCs w:val="24"/>
              </w:rPr>
              <w:t>19-09-2019-01-01-2020</w:t>
            </w:r>
          </w:p>
          <w:p w:rsidR="003D1B71" w:rsidRPr="00C018E0" w:rsidRDefault="009B601E" w:rsidP="00255150">
            <w:pPr>
              <w:pStyle w:val="Experiencia"/>
              <w:spacing w:after="240" w:line="276" w:lineRule="auto"/>
              <w:rPr>
                <w:rFonts w:ascii="Arial" w:hAnsi="Arial" w:cs="Arial"/>
                <w:sz w:val="24"/>
              </w:rPr>
            </w:pPr>
            <w:r w:rsidRPr="00C018E0">
              <w:rPr>
                <w:rFonts w:ascii="Arial" w:hAnsi="Arial" w:cs="Arial"/>
                <w:sz w:val="24"/>
              </w:rPr>
              <w:t>Control de sanidad</w:t>
            </w:r>
            <w:r w:rsidR="00D0373F"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 xml:space="preserve"> </w:t>
            </w:r>
            <w:r w:rsidR="003D1B71"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 xml:space="preserve">• </w:t>
            </w:r>
            <w:r w:rsidRPr="00C018E0">
              <w:rPr>
                <w:rFonts w:ascii="Arial" w:hAnsi="Arial" w:cs="Arial"/>
                <w:sz w:val="24"/>
              </w:rPr>
              <w:t>control de sanidad</w:t>
            </w:r>
            <w:r w:rsidR="003D1B71" w:rsidRPr="00C018E0">
              <w:rPr>
                <w:rStyle w:val="Textoennegrita"/>
                <w:rFonts w:ascii="Arial" w:eastAsia="Calibri" w:hAnsi="Arial" w:cs="Arial"/>
                <w:sz w:val="24"/>
                <w:lang w:bidi="es-ES"/>
              </w:rPr>
              <w:t xml:space="preserve"> • </w:t>
            </w:r>
            <w:r w:rsidRPr="00C018E0">
              <w:rPr>
                <w:rFonts w:ascii="Arial" w:hAnsi="Arial" w:cs="Arial"/>
                <w:sz w:val="24"/>
              </w:rPr>
              <w:t xml:space="preserve">agrícola </w:t>
            </w:r>
            <w:r w:rsidR="00C018E0" w:rsidRPr="00C018E0">
              <w:rPr>
                <w:rFonts w:ascii="Arial" w:hAnsi="Arial" w:cs="Arial"/>
                <w:sz w:val="24"/>
              </w:rPr>
              <w:t>chapì</w:t>
            </w:r>
          </w:p>
          <w:p w:rsidR="003D1B71" w:rsidRPr="00C018E0" w:rsidRDefault="009B601E" w:rsidP="00255150">
            <w:pPr>
              <w:spacing w:after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C018E0">
              <w:rPr>
                <w:rFonts w:ascii="Arial" w:hAnsi="Arial" w:cs="Arial"/>
                <w:sz w:val="24"/>
                <w:szCs w:val="24"/>
              </w:rPr>
              <w:t>Puntualidad</w:t>
            </w:r>
          </w:p>
          <w:p w:rsidR="009B601E" w:rsidRPr="00C018E0" w:rsidRDefault="009B601E" w:rsidP="00255150">
            <w:pPr>
              <w:spacing w:after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C018E0">
              <w:rPr>
                <w:rFonts w:ascii="Arial" w:hAnsi="Arial" w:cs="Arial"/>
                <w:sz w:val="24"/>
                <w:szCs w:val="24"/>
              </w:rPr>
              <w:t>Responsabilidad</w:t>
            </w:r>
          </w:p>
          <w:p w:rsidR="009B601E" w:rsidRPr="00C018E0" w:rsidRDefault="009B601E" w:rsidP="00255150">
            <w:pPr>
              <w:spacing w:after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C018E0">
              <w:rPr>
                <w:rFonts w:ascii="Arial" w:hAnsi="Arial" w:cs="Arial"/>
                <w:sz w:val="24"/>
                <w:szCs w:val="24"/>
              </w:rPr>
              <w:t>Respeto</w:t>
            </w:r>
          </w:p>
          <w:sdt>
            <w:sdtPr>
              <w:id w:val="-1554227259"/>
              <w:placeholder>
                <w:docPart w:val="42DC86B15729420EACD9158E35646887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255150">
                <w:pPr>
                  <w:pStyle w:val="Ttulo2"/>
                  <w:spacing w:before="0" w:after="240" w:line="276" w:lineRule="auto"/>
                </w:pPr>
                <w:r w:rsidRPr="00255150">
                  <w:rPr>
                    <w:rFonts w:ascii="Arial" w:hAnsi="Arial" w:cs="Arial"/>
                  </w:rPr>
                  <w:t>Formación</w:t>
                </w:r>
              </w:p>
            </w:sdtContent>
          </w:sdt>
          <w:p w:rsidR="00C018E0" w:rsidRPr="00C018E0" w:rsidRDefault="009B601E" w:rsidP="00255150">
            <w:pPr>
              <w:pStyle w:val="Nombredelaescuela"/>
              <w:spacing w:after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C018E0">
              <w:rPr>
                <w:rFonts w:ascii="Arial" w:hAnsi="Arial" w:cs="Arial"/>
                <w:b w:val="0"/>
                <w:sz w:val="24"/>
                <w:szCs w:val="24"/>
              </w:rPr>
              <w:t>Francisco Perez Ananpa</w:t>
            </w:r>
          </w:p>
          <w:p w:rsidR="00C018E0" w:rsidRPr="00C018E0" w:rsidRDefault="00C018E0" w:rsidP="00255150">
            <w:pPr>
              <w:pStyle w:val="Nombredelaescuela"/>
              <w:spacing w:after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C018E0">
              <w:rPr>
                <w:rFonts w:ascii="Arial" w:hAnsi="Arial" w:cs="Arial"/>
                <w:b w:val="0"/>
                <w:sz w:val="24"/>
                <w:szCs w:val="24"/>
              </w:rPr>
              <w:t>Ricardo Palma</w:t>
            </w:r>
          </w:p>
          <w:p w:rsidR="003D1B71" w:rsidRPr="00C018E0" w:rsidRDefault="009B601E" w:rsidP="00255150">
            <w:pPr>
              <w:pStyle w:val="Nombredelaescuela"/>
              <w:spacing w:after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C018E0">
              <w:rPr>
                <w:rFonts w:ascii="Arial" w:hAnsi="Arial" w:cs="Arial"/>
                <w:b w:val="0"/>
                <w:sz w:val="24"/>
                <w:szCs w:val="24"/>
              </w:rPr>
              <w:t>I.S.T.P”Jhalebet”</w:t>
            </w:r>
            <w:r w:rsidR="003D1B71" w:rsidRPr="00C018E0">
              <w:rPr>
                <w:rFonts w:ascii="Arial" w:hAnsi="Arial" w:cs="Arial"/>
                <w:b w:val="0"/>
                <w:sz w:val="24"/>
                <w:szCs w:val="24"/>
                <w:lang w:bidi="es-ES"/>
              </w:rPr>
              <w:t xml:space="preserve">, </w:t>
            </w:r>
            <w:r w:rsidR="00C018E0" w:rsidRPr="00C018E0">
              <w:rPr>
                <w:rFonts w:ascii="Arial" w:hAnsi="Arial" w:cs="Arial"/>
                <w:b w:val="0"/>
                <w:sz w:val="24"/>
                <w:szCs w:val="24"/>
              </w:rPr>
              <w:t>Ica-Tate</w:t>
            </w:r>
          </w:p>
          <w:p w:rsidR="003D1B71" w:rsidRPr="00255150" w:rsidRDefault="00C018E0" w:rsidP="00255150">
            <w:pPr>
              <w:pStyle w:val="Ttulo2"/>
              <w:spacing w:before="0" w:after="240" w:line="276" w:lineRule="auto"/>
              <w:rPr>
                <w:rFonts w:ascii="Arial" w:hAnsi="Arial" w:cs="Arial"/>
              </w:rPr>
            </w:pPr>
            <w:r w:rsidRPr="00255150">
              <w:rPr>
                <w:rFonts w:ascii="Arial" w:hAnsi="Arial" w:cs="Arial"/>
              </w:rPr>
              <w:t>Disponibilidad</w:t>
            </w:r>
          </w:p>
          <w:p w:rsidR="003D1B71" w:rsidRPr="00C018E0" w:rsidRDefault="00C018E0" w:rsidP="00255150">
            <w:pPr>
              <w:spacing w:after="240" w:line="276" w:lineRule="auto"/>
              <w:rPr>
                <w:rFonts w:ascii="Arial" w:hAnsi="Arial" w:cs="Arial"/>
                <w:sz w:val="24"/>
                <w:szCs w:val="24"/>
              </w:rPr>
            </w:pPr>
            <w:r w:rsidRPr="00C018E0">
              <w:rPr>
                <w:rFonts w:ascii="Arial" w:hAnsi="Arial" w:cs="Arial"/>
                <w:sz w:val="24"/>
                <w:szCs w:val="24"/>
              </w:rPr>
              <w:t>Inmediata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PE" w:eastAsia="es-PE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A6DB8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2570D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Tate-La capilla</w:t>
            </w:r>
          </w:p>
          <w:p w:rsidR="003D1B71" w:rsidRPr="00CA16E3" w:rsidRDefault="00F2570D" w:rsidP="00F2570D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+51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PE" w:eastAsia="es-PE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D2356F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2570D" w:rsidP="00F2570D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989856314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PE" w:eastAsia="es-PE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44536C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F2570D" w:rsidP="00F2570D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Florramosgonzales439</w:t>
            </w:r>
            <w:r w:rsidRPr="00F2570D">
              <w:rPr>
                <w:lang w:val="es-ES_tradnl"/>
              </w:rPr>
              <w:t>@</w:t>
            </w:r>
            <w:r>
              <w:rPr>
                <w:lang w:val="es-ES_tradnl"/>
              </w:rPr>
              <w:t>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27DD" w:rsidRDefault="007027DD" w:rsidP="00590471">
      <w:r>
        <w:separator/>
      </w:r>
    </w:p>
  </w:endnote>
  <w:endnote w:type="continuationSeparator" w:id="0">
    <w:p w:rsidR="007027DD" w:rsidRDefault="007027D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27DD" w:rsidRDefault="007027DD" w:rsidP="00590471">
      <w:r>
        <w:separator/>
      </w:r>
    </w:p>
  </w:footnote>
  <w:footnote w:type="continuationSeparator" w:id="0">
    <w:p w:rsidR="007027DD" w:rsidRDefault="007027D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9BD833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70D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55150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027DD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B601E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18E0"/>
    <w:rsid w:val="00C07240"/>
    <w:rsid w:val="00C14078"/>
    <w:rsid w:val="00CA16E3"/>
    <w:rsid w:val="00CE1E3D"/>
    <w:rsid w:val="00D0373F"/>
    <w:rsid w:val="00D053FA"/>
    <w:rsid w:val="00D778B9"/>
    <w:rsid w:val="00DC3F0A"/>
    <w:rsid w:val="00E26AED"/>
    <w:rsid w:val="00E73AB8"/>
    <w:rsid w:val="00E90A60"/>
    <w:rsid w:val="00ED47F7"/>
    <w:rsid w:val="00EE7E09"/>
    <w:rsid w:val="00F0223C"/>
    <w:rsid w:val="00F20161"/>
    <w:rsid w:val="00F2570D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rumy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2DC86B15729420EACD9158E356468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1C7B70-D719-4ABE-94D8-BFBBCA1F8DD1}"/>
      </w:docPartPr>
      <w:docPartBody>
        <w:p w:rsidR="00000000" w:rsidRDefault="009033C8">
          <w:pPr>
            <w:pStyle w:val="42DC86B15729420EACD9158E35646887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3C8"/>
    <w:rsid w:val="0090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C9DE67F29514E7889A90658D08C329B">
    <w:name w:val="1C9DE67F29514E7889A90658D08C329B"/>
  </w:style>
  <w:style w:type="paragraph" w:customStyle="1" w:styleId="493D9302DEEB42EE99230A84A554E7CF">
    <w:name w:val="493D9302DEEB42EE99230A84A554E7CF"/>
  </w:style>
  <w:style w:type="paragraph" w:customStyle="1" w:styleId="8694CCBF98944F2A8AD82F68A02319AE">
    <w:name w:val="8694CCBF98944F2A8AD82F68A02319AE"/>
  </w:style>
  <w:style w:type="paragraph" w:customStyle="1" w:styleId="4D6538A9431649038BFDC6B0BC14D3A9">
    <w:name w:val="4D6538A9431649038BFDC6B0BC14D3A9"/>
  </w:style>
  <w:style w:type="paragraph" w:customStyle="1" w:styleId="BE2342EDA1244F9B9DC4F2E6FFA846EF">
    <w:name w:val="BE2342EDA1244F9B9DC4F2E6FFA846EF"/>
  </w:style>
  <w:style w:type="paragraph" w:customStyle="1" w:styleId="1EB1E7AC41834D4F8384E95D89A6828E">
    <w:name w:val="1EB1E7AC41834D4F8384E95D89A6828E"/>
  </w:style>
  <w:style w:type="paragraph" w:customStyle="1" w:styleId="534CAF4674914A548C8330160F1346B2">
    <w:name w:val="534CAF4674914A548C8330160F1346B2"/>
  </w:style>
  <w:style w:type="paragraph" w:customStyle="1" w:styleId="E6352E099A0E451DB5E33A0DFB1C5ACB">
    <w:name w:val="E6352E099A0E451DB5E33A0DFB1C5ACB"/>
  </w:style>
  <w:style w:type="paragraph" w:customStyle="1" w:styleId="DFCC46F5D050407FB5ED6974CD39ECA7">
    <w:name w:val="DFCC46F5D050407FB5ED6974CD39ECA7"/>
  </w:style>
  <w:style w:type="paragraph" w:customStyle="1" w:styleId="04BE88C575134544A1C4F3B4868B1D4B">
    <w:name w:val="04BE88C575134544A1C4F3B4868B1D4B"/>
  </w:style>
  <w:style w:type="paragraph" w:customStyle="1" w:styleId="6F1F7557468F4337955AD062C67CB14E">
    <w:name w:val="6F1F7557468F4337955AD062C67CB14E"/>
  </w:style>
  <w:style w:type="paragraph" w:customStyle="1" w:styleId="92342461F40145BD8D5EAB3FC31B71A6">
    <w:name w:val="92342461F40145BD8D5EAB3FC31B71A6"/>
  </w:style>
  <w:style w:type="paragraph" w:customStyle="1" w:styleId="F1D1A4D322C04F698096D2F9D551923C">
    <w:name w:val="F1D1A4D322C04F698096D2F9D551923C"/>
  </w:style>
  <w:style w:type="paragraph" w:customStyle="1" w:styleId="56EB2B22011540DE8249293B42FCBA22">
    <w:name w:val="56EB2B22011540DE8249293B42FCBA22"/>
  </w:style>
  <w:style w:type="paragraph" w:customStyle="1" w:styleId="2FD214F467D645649AF507C3F92BB1DC">
    <w:name w:val="2FD214F467D645649AF507C3F92BB1DC"/>
  </w:style>
  <w:style w:type="paragraph" w:customStyle="1" w:styleId="D95911D9501A4319982FA35F6FAE6C99">
    <w:name w:val="D95911D9501A4319982FA35F6FAE6C99"/>
  </w:style>
  <w:style w:type="paragraph" w:customStyle="1" w:styleId="17FEC02D194E4EC9BCA62EA2577D3332">
    <w:name w:val="17FEC02D194E4EC9BCA62EA2577D3332"/>
  </w:style>
  <w:style w:type="paragraph" w:customStyle="1" w:styleId="C2D77B69A71046598D504D7E29B91B8D">
    <w:name w:val="C2D77B69A71046598D504D7E29B91B8D"/>
  </w:style>
  <w:style w:type="paragraph" w:customStyle="1" w:styleId="82BBBC7AED4149A4B9C4126F7A6A2F51">
    <w:name w:val="82BBBC7AED4149A4B9C4126F7A6A2F51"/>
  </w:style>
  <w:style w:type="paragraph" w:customStyle="1" w:styleId="42DC86B15729420EACD9158E35646887">
    <w:name w:val="42DC86B15729420EACD9158E35646887"/>
  </w:style>
  <w:style w:type="paragraph" w:customStyle="1" w:styleId="0CB50B7D46BD45858AA66D2B6C2D71E1">
    <w:name w:val="0CB50B7D46BD45858AA66D2B6C2D71E1"/>
  </w:style>
  <w:style w:type="paragraph" w:customStyle="1" w:styleId="6AAAAAB5D61D45AE871826C3AC801C46">
    <w:name w:val="6AAAAAB5D61D45AE871826C3AC801C46"/>
  </w:style>
  <w:style w:type="paragraph" w:customStyle="1" w:styleId="F213A56791DD49C8A8639AF799BF8C9D">
    <w:name w:val="F213A56791DD49C8A8639AF799BF8C9D"/>
  </w:style>
  <w:style w:type="paragraph" w:customStyle="1" w:styleId="248F30BC8BC1461AB283CCF103D7ADED">
    <w:name w:val="248F30BC8BC1461AB283CCF103D7ADED"/>
  </w:style>
  <w:style w:type="paragraph" w:customStyle="1" w:styleId="6CB01D6762E44E35A27607B8F6F243B5">
    <w:name w:val="6CB01D6762E44E35A27607B8F6F243B5"/>
  </w:style>
  <w:style w:type="paragraph" w:customStyle="1" w:styleId="EDBDED4007F8424DB208955F4705F6EC">
    <w:name w:val="EDBDED4007F8424DB208955F4705F6EC"/>
  </w:style>
  <w:style w:type="paragraph" w:customStyle="1" w:styleId="FFA88087CA834DC880F82B13EBFA7529">
    <w:name w:val="FFA88087CA834DC880F82B13EBFA7529"/>
  </w:style>
  <w:style w:type="paragraph" w:customStyle="1" w:styleId="3D8DAFDC849746EC99CA7F9DCA5C0440">
    <w:name w:val="3D8DAFDC849746EC99CA7F9DCA5C0440"/>
  </w:style>
  <w:style w:type="paragraph" w:customStyle="1" w:styleId="B61D61A7F3964F4499E68E34C1161FC2">
    <w:name w:val="B61D61A7F3964F4499E68E34C1161FC2"/>
  </w:style>
  <w:style w:type="paragraph" w:customStyle="1" w:styleId="9B298DC2E2F94C1F8172C1841CA543F3">
    <w:name w:val="9B298DC2E2F94C1F8172C1841CA543F3"/>
  </w:style>
  <w:style w:type="paragraph" w:customStyle="1" w:styleId="4562E363019B4ED481D78725E529F65B">
    <w:name w:val="4562E363019B4ED481D78725E529F65B"/>
  </w:style>
  <w:style w:type="paragraph" w:customStyle="1" w:styleId="A33EEBFFF6934FC4BDDA466D5769B35E">
    <w:name w:val="A33EEBFFF6934FC4BDDA466D5769B35E"/>
  </w:style>
  <w:style w:type="paragraph" w:customStyle="1" w:styleId="87E8F03D2DD045AD9FD5108A6E3DE72F">
    <w:name w:val="87E8F03D2DD045AD9FD5108A6E3DE72F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D6315A826FD94BD5BF92FA7C9CA61CF3">
    <w:name w:val="D6315A826FD94BD5BF92FA7C9CA61C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DAB152-0CFD-43E0-941E-D8F85986E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84</Words>
  <Characters>463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2020-09-27T16:55:00Z</dcterms:created>
  <dcterms:modified xsi:type="dcterms:W3CDTF">2020-09-27T17:44:00Z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